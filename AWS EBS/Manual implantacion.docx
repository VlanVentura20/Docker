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692A58" w14:textId="7234A12E" w:rsidR="0037362E" w:rsidRDefault="00942962" w:rsidP="00942962">
      <w:pPr>
        <w:pStyle w:val="Ttulo1"/>
      </w:pPr>
      <w:r>
        <w:t xml:space="preserve">Manual </w:t>
      </w:r>
      <w:r w:rsidR="003C4582">
        <w:t>implantación de una web en EBS</w:t>
      </w:r>
    </w:p>
    <w:p w14:paraId="629463DF" w14:textId="3F1B18F2" w:rsidR="004C0270" w:rsidRPr="004C0270" w:rsidRDefault="004C0270" w:rsidP="004C0270">
      <w:r>
        <w:t xml:space="preserve">En este </w:t>
      </w:r>
      <w:r w:rsidR="00DD1ADB">
        <w:t>manual</w:t>
      </w:r>
      <w:r>
        <w:t xml:space="preserve"> se hará una </w:t>
      </w:r>
      <w:r w:rsidR="00011F8E">
        <w:t xml:space="preserve">guía donde implantaremos una </w:t>
      </w:r>
      <w:r w:rsidR="005F1963">
        <w:t>página</w:t>
      </w:r>
      <w:r w:rsidR="00011F8E">
        <w:t xml:space="preserve"> web que </w:t>
      </w:r>
      <w:r w:rsidR="005F1963">
        <w:t>sacará</w:t>
      </w:r>
      <w:r w:rsidR="00011F8E">
        <w:t xml:space="preserve"> sus datos de una base de datos que también esta en la nube de AWS.</w:t>
      </w:r>
    </w:p>
    <w:p w14:paraId="07FB9C01" w14:textId="5C756831" w:rsidR="003C4582" w:rsidRDefault="003C4582" w:rsidP="003C4582">
      <w:pPr>
        <w:pStyle w:val="Ttulo2"/>
      </w:pPr>
      <w:r>
        <w:t>Creación base de datos</w:t>
      </w:r>
    </w:p>
    <w:p w14:paraId="0CDBFA98" w14:textId="4BAFE670" w:rsidR="00D917D9" w:rsidRDefault="00587F1B" w:rsidP="00D917D9">
      <w:r>
        <w:t xml:space="preserve">Lo primero que crearemos será la </w:t>
      </w:r>
      <w:r w:rsidR="00DD1ADB">
        <w:t>base</w:t>
      </w:r>
      <w:r>
        <w:t xml:space="preserve"> de datos ya que </w:t>
      </w:r>
      <w:r w:rsidR="00DD1ADB">
        <w:t>es donde se almacenara la información y las demás instancias dependerán de esto.</w:t>
      </w:r>
    </w:p>
    <w:p w14:paraId="499DCE01" w14:textId="541DF1DA" w:rsidR="00DD1ADB" w:rsidRDefault="00C64F9B" w:rsidP="00D917D9">
      <w:r>
        <w:t xml:space="preserve">Lo primero es decidir que motor de base de datos queremos, en este caso usaremos </w:t>
      </w:r>
      <w:r w:rsidR="004D119A">
        <w:t>MySQL</w:t>
      </w:r>
    </w:p>
    <w:p w14:paraId="79232D45" w14:textId="7BBE6C7A" w:rsidR="00940280" w:rsidRDefault="00940280" w:rsidP="00D917D9">
      <w:r w:rsidRPr="00940280">
        <w:drawing>
          <wp:inline distT="0" distB="0" distL="0" distR="0" wp14:anchorId="53547490" wp14:editId="7AFAE4E3">
            <wp:extent cx="5303520" cy="2850950"/>
            <wp:effectExtent l="0" t="0" r="0" b="6985"/>
            <wp:docPr id="112460697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06971" name="Imagen 1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6223" cy="285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6726" w14:textId="02298648" w:rsidR="00940280" w:rsidRDefault="00C229D6" w:rsidP="00D917D9">
      <w:r>
        <w:t xml:space="preserve">Lo siguiente es decir que utilizaremos la capa gratuita ya que </w:t>
      </w:r>
      <w:r w:rsidR="00962CBB">
        <w:t xml:space="preserve">el dinero es lo </w:t>
      </w:r>
      <w:r w:rsidR="00243643">
        <w:t>más</w:t>
      </w:r>
      <w:r w:rsidR="00962CBB">
        <w:t xml:space="preserve"> barato.</w:t>
      </w:r>
    </w:p>
    <w:p w14:paraId="45246CB1" w14:textId="6B481C17" w:rsidR="00962CBB" w:rsidRDefault="00243643" w:rsidP="00D917D9">
      <w:r w:rsidRPr="00243643">
        <w:drawing>
          <wp:inline distT="0" distB="0" distL="0" distR="0" wp14:anchorId="486A7E0A" wp14:editId="4DAF6F75">
            <wp:extent cx="4648200" cy="2498677"/>
            <wp:effectExtent l="0" t="0" r="0" b="0"/>
            <wp:docPr id="1004225572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25572" name="Imagen 1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5120" cy="250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272B" w14:textId="44156023" w:rsidR="00243643" w:rsidRDefault="001A1ED6" w:rsidP="00D917D9">
      <w:r>
        <w:lastRenderedPageBreak/>
        <w:t xml:space="preserve">Luego </w:t>
      </w:r>
      <w:r w:rsidR="005F1963">
        <w:t>está</w:t>
      </w:r>
      <w:r>
        <w:t xml:space="preserve"> la creación del usuario donde le diremos que utili</w:t>
      </w:r>
      <w:r w:rsidR="005264DA">
        <w:t>zaremos el usuario admin y le pondremos una contraseña. Este usua</w:t>
      </w:r>
      <w:r w:rsidR="007B60E0">
        <w:t>rio servirá para poder hacer conexiones a la base de datos.</w:t>
      </w:r>
    </w:p>
    <w:p w14:paraId="08134C5B" w14:textId="5355C785" w:rsidR="0032753C" w:rsidRDefault="007B60E0" w:rsidP="00D917D9">
      <w:r w:rsidRPr="007B60E0">
        <w:drawing>
          <wp:inline distT="0" distB="0" distL="0" distR="0" wp14:anchorId="209194A4" wp14:editId="586C4812">
            <wp:extent cx="5731510" cy="3081020"/>
            <wp:effectExtent l="0" t="0" r="2540" b="5080"/>
            <wp:docPr id="414245497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45497" name="Imagen 1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A699" w14:textId="38867CB7" w:rsidR="0032753C" w:rsidRDefault="0032753C" w:rsidP="00D917D9">
      <w:r>
        <w:t xml:space="preserve">Por </w:t>
      </w:r>
      <w:r w:rsidR="005F1963">
        <w:t>último,</w:t>
      </w:r>
      <w:r>
        <w:t xml:space="preserve"> </w:t>
      </w:r>
      <w:r w:rsidR="00F24E71">
        <w:t>indicaremos</w:t>
      </w:r>
      <w:r>
        <w:t xml:space="preserve"> que la base de datos sea publica, esto es para que podamos conectarnos a ella</w:t>
      </w:r>
      <w:r w:rsidR="00F24E71">
        <w:t>.</w:t>
      </w:r>
    </w:p>
    <w:p w14:paraId="6452B3E2" w14:textId="60C37C90" w:rsidR="0032753C" w:rsidRDefault="0032753C" w:rsidP="00D917D9">
      <w:r w:rsidRPr="0032753C">
        <w:drawing>
          <wp:inline distT="0" distB="0" distL="0" distR="0" wp14:anchorId="468E852A" wp14:editId="0A2FBC81">
            <wp:extent cx="5731510" cy="3081020"/>
            <wp:effectExtent l="0" t="0" r="2540" b="5080"/>
            <wp:docPr id="975749444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49444" name="Imagen 1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B175" w14:textId="043C5404" w:rsidR="00F24E71" w:rsidRDefault="00F24E71" w:rsidP="00D917D9">
      <w:r>
        <w:t>Y ya puedes crear la base de datos.</w:t>
      </w:r>
    </w:p>
    <w:p w14:paraId="702DDD76" w14:textId="77777777" w:rsidR="00F24E71" w:rsidRDefault="00F24E71" w:rsidP="00D917D9"/>
    <w:p w14:paraId="2F18A7EC" w14:textId="77777777" w:rsidR="00512B49" w:rsidRDefault="00512B49" w:rsidP="00D917D9"/>
    <w:p w14:paraId="67F8CFC8" w14:textId="77777777" w:rsidR="00512B49" w:rsidRDefault="00512B49" w:rsidP="00D917D9"/>
    <w:p w14:paraId="1DD5F376" w14:textId="77777777" w:rsidR="00512B49" w:rsidRDefault="00512B49" w:rsidP="00D917D9"/>
    <w:p w14:paraId="2623A5DE" w14:textId="77777777" w:rsidR="00512B49" w:rsidRDefault="00512B49" w:rsidP="00D917D9"/>
    <w:p w14:paraId="45B3CB32" w14:textId="5911A36F" w:rsidR="001B0D6D" w:rsidRDefault="001B0D6D" w:rsidP="003721ED">
      <w:pPr>
        <w:pStyle w:val="Ttulo3"/>
      </w:pPr>
      <w:r>
        <w:lastRenderedPageBreak/>
        <w:t>Editar grupo de seguridad</w:t>
      </w:r>
    </w:p>
    <w:p w14:paraId="27E63CBF" w14:textId="77777777" w:rsidR="005F1963" w:rsidRDefault="005F1963" w:rsidP="00D917D9"/>
    <w:p w14:paraId="2D5C2B89" w14:textId="76B67ECE" w:rsidR="00512B49" w:rsidRDefault="005F1963" w:rsidP="00D917D9">
      <w:r>
        <w:t>El último paso por realizar</w:t>
      </w:r>
      <w:r w:rsidR="00512B49">
        <w:t xml:space="preserve"> es abrir el puerto 3306</w:t>
      </w:r>
      <w:r w:rsidR="00EA7009">
        <w:t xml:space="preserve"> del grupo de seguridad para poder hacer conexiones.</w:t>
      </w:r>
    </w:p>
    <w:p w14:paraId="43E35BFE" w14:textId="01057D9E" w:rsidR="00EA7009" w:rsidRDefault="00EA7009" w:rsidP="00D917D9">
      <w:r>
        <w:t>Para ello entraremos a la base de datos e iremos al enlace del grupo de seguridad.</w:t>
      </w:r>
    </w:p>
    <w:p w14:paraId="32EC829E" w14:textId="31BC6936" w:rsidR="000C6D0D" w:rsidRDefault="000C6D0D" w:rsidP="00D917D9">
      <w:r w:rsidRPr="000C6D0D">
        <w:drawing>
          <wp:inline distT="0" distB="0" distL="0" distR="0" wp14:anchorId="241D15EF" wp14:editId="5E210897">
            <wp:extent cx="5731510" cy="3081020"/>
            <wp:effectExtent l="0" t="0" r="2540" b="5080"/>
            <wp:docPr id="1396171014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71014" name="Imagen 1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B7E8" w14:textId="334E833A" w:rsidR="005D6EE4" w:rsidRDefault="005D6EE4" w:rsidP="00D917D9">
      <w:r>
        <w:t xml:space="preserve">Y una vez estes dentro del grupo de seguridad hay que añadirle una regla de entrada </w:t>
      </w:r>
      <w:r w:rsidR="001B0D6D">
        <w:t xml:space="preserve">para </w:t>
      </w:r>
      <w:r w:rsidR="004D119A">
        <w:t>MySQL</w:t>
      </w:r>
      <w:r w:rsidR="001B0D6D">
        <w:t xml:space="preserve"> en el puerto 3306</w:t>
      </w:r>
    </w:p>
    <w:p w14:paraId="0BB1DC13" w14:textId="60F44EF4" w:rsidR="001B0D6D" w:rsidRDefault="001B0D6D" w:rsidP="00D917D9">
      <w:r w:rsidRPr="001B0D6D">
        <w:drawing>
          <wp:inline distT="0" distB="0" distL="0" distR="0" wp14:anchorId="1785CE6B" wp14:editId="53B25D6B">
            <wp:extent cx="5731510" cy="3081020"/>
            <wp:effectExtent l="0" t="0" r="2540" b="5080"/>
            <wp:docPr id="2145029270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29270" name="Imagen 1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D676" w14:textId="30845F90" w:rsidR="001B0D6D" w:rsidRDefault="001B0D6D" w:rsidP="00D917D9">
      <w:r>
        <w:t>Y ya puedes conectarte a la base de datos.</w:t>
      </w:r>
    </w:p>
    <w:p w14:paraId="466D31AB" w14:textId="77777777" w:rsidR="001B0D6D" w:rsidRDefault="001B0D6D" w:rsidP="00D917D9"/>
    <w:p w14:paraId="2443F179" w14:textId="77777777" w:rsidR="001B0D6D" w:rsidRDefault="001B0D6D" w:rsidP="00D917D9"/>
    <w:p w14:paraId="7FBA4E5D" w14:textId="77777777" w:rsidR="001B0D6D" w:rsidRDefault="001B0D6D" w:rsidP="00D917D9"/>
    <w:p w14:paraId="49AB8EEB" w14:textId="2DD8ED58" w:rsidR="001B0D6D" w:rsidRDefault="001B0D6D" w:rsidP="003721ED">
      <w:pPr>
        <w:pStyle w:val="Ttulo3"/>
      </w:pPr>
      <w:r>
        <w:t>Conexión a la base de datos</w:t>
      </w:r>
    </w:p>
    <w:p w14:paraId="4936DCE6" w14:textId="556BE899" w:rsidR="001B0D6D" w:rsidRDefault="00FC7F14" w:rsidP="001B0D6D">
      <w:r>
        <w:t xml:space="preserve">Una vez hecho lo anterior, para conectarnos a la base de datos abriremos </w:t>
      </w:r>
      <w:r w:rsidR="004D119A">
        <w:t>Heidi SQL</w:t>
      </w:r>
      <w:r>
        <w:t xml:space="preserve"> y pondremos</w:t>
      </w:r>
      <w:r w:rsidR="00A84DBD">
        <w:t xml:space="preserve"> el puerto de enlace que aparece en </w:t>
      </w:r>
      <w:r w:rsidR="00AD44B5">
        <w:t>la base de datos y el usuario y contraseña que hemos configurado previamente.</w:t>
      </w:r>
    </w:p>
    <w:p w14:paraId="3B9B6C74" w14:textId="18059417" w:rsidR="00AD44B5" w:rsidRDefault="00AD44B5" w:rsidP="001B0D6D">
      <w:r w:rsidRPr="00AD44B5">
        <w:drawing>
          <wp:inline distT="0" distB="0" distL="0" distR="0" wp14:anchorId="290EE736" wp14:editId="3017A8A4">
            <wp:extent cx="5731510" cy="3081020"/>
            <wp:effectExtent l="0" t="0" r="2540" b="5080"/>
            <wp:docPr id="1797064838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64838" name="Imagen 1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ACF7" w14:textId="77777777" w:rsidR="002D400E" w:rsidRDefault="002D400E" w:rsidP="001B0D6D"/>
    <w:p w14:paraId="45FB0AC2" w14:textId="5BFB6521" w:rsidR="002D400E" w:rsidRDefault="002D400E" w:rsidP="001B0D6D">
      <w:r w:rsidRPr="002D400E">
        <w:drawing>
          <wp:inline distT="0" distB="0" distL="0" distR="0" wp14:anchorId="56638658" wp14:editId="4A65CC90">
            <wp:extent cx="5731510" cy="4027805"/>
            <wp:effectExtent l="0" t="0" r="2540" b="0"/>
            <wp:docPr id="165233241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32414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4112" w14:textId="77777777" w:rsidR="003721ED" w:rsidRDefault="003721ED" w:rsidP="001B0D6D"/>
    <w:p w14:paraId="18EA1B8F" w14:textId="77777777" w:rsidR="00EC6C24" w:rsidRDefault="00097B14">
      <w:r>
        <w:t>Y ya</w:t>
      </w:r>
      <w:r w:rsidR="00966191">
        <w:t xml:space="preserve"> solo queda abrir el archivo init.sql y ejecutar</w:t>
      </w:r>
      <w:r w:rsidR="00EC6C24">
        <w:t>lo</w:t>
      </w:r>
    </w:p>
    <w:p w14:paraId="7F193368" w14:textId="79A828D1" w:rsidR="00097B14" w:rsidRDefault="00EC6C24" w:rsidP="001B0D6D">
      <w:r w:rsidRPr="00EC6C24">
        <w:drawing>
          <wp:inline distT="0" distB="0" distL="0" distR="0" wp14:anchorId="4F59F3A9" wp14:editId="49DE11BA">
            <wp:extent cx="5731510" cy="3044825"/>
            <wp:effectExtent l="0" t="0" r="2540" b="3175"/>
            <wp:docPr id="93177205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72059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7B14">
        <w:br w:type="page"/>
      </w:r>
    </w:p>
    <w:p w14:paraId="5C30BD87" w14:textId="078235F5" w:rsidR="003721ED" w:rsidRDefault="008D5AF2" w:rsidP="003721ED">
      <w:pPr>
        <w:pStyle w:val="Ttulo2"/>
      </w:pPr>
      <w:r>
        <w:lastRenderedPageBreak/>
        <w:t>Crear backend</w:t>
      </w:r>
    </w:p>
    <w:p w14:paraId="5AF79832" w14:textId="4379AE63" w:rsidR="001433FD" w:rsidRDefault="001433FD" w:rsidP="001433FD">
      <w:r>
        <w:t>Lo primero es ir a el</w:t>
      </w:r>
      <w:r w:rsidR="004D119A">
        <w:t>as</w:t>
      </w:r>
      <w:r>
        <w:t>tic beanstalk</w:t>
      </w:r>
      <w:r w:rsidR="007C7C1B">
        <w:t xml:space="preserve"> y crear un nuevo entorno</w:t>
      </w:r>
      <w:r w:rsidR="003F5A63">
        <w:t xml:space="preserve"> web</w:t>
      </w:r>
      <w:r w:rsidR="007C7C1B">
        <w:t xml:space="preserve"> con el nombre que queramos</w:t>
      </w:r>
      <w:r w:rsidR="003F5A63">
        <w:t>.</w:t>
      </w:r>
    </w:p>
    <w:p w14:paraId="0A555023" w14:textId="126BE762" w:rsidR="003F5A63" w:rsidRDefault="003F5A63" w:rsidP="001433FD">
      <w:r w:rsidRPr="003F5A63">
        <w:drawing>
          <wp:inline distT="0" distB="0" distL="0" distR="0" wp14:anchorId="50984E00" wp14:editId="4F72280B">
            <wp:extent cx="5731510" cy="3081020"/>
            <wp:effectExtent l="0" t="0" r="2540" b="5080"/>
            <wp:docPr id="198321098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10981" name="Imagen 1" descr="Una captura de pantalla de una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6FE5" w14:textId="598CE5EF" w:rsidR="0071416D" w:rsidRDefault="00E009B2" w:rsidP="001433F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6988A6C" wp14:editId="589C86E9">
                <wp:simplePos x="0" y="0"/>
                <wp:positionH relativeFrom="margin">
                  <wp:align>center</wp:align>
                </wp:positionH>
                <wp:positionV relativeFrom="paragraph">
                  <wp:posOffset>707390</wp:posOffset>
                </wp:positionV>
                <wp:extent cx="7269480" cy="281940"/>
                <wp:effectExtent l="0" t="0" r="0" b="381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948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E471FB" w14:textId="5479ABE8" w:rsidR="00E009B2" w:rsidRPr="00C741EE" w:rsidRDefault="00E009B2" w:rsidP="00E009B2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  <w:r w:rsidRPr="00C741EE">
                              <w:rPr>
                                <w:sz w:val="17"/>
                                <w:szCs w:val="17"/>
                              </w:rPr>
                              <w:t>DATABASE_URL="mysql://</w:t>
                            </w:r>
                            <w:r w:rsidRPr="00C741EE">
                              <w:rPr>
                                <w:sz w:val="17"/>
                                <w:szCs w:val="17"/>
                              </w:rPr>
                              <w:t>{Usuario}</w:t>
                            </w:r>
                            <w:r w:rsidRPr="00C741EE">
                              <w:rPr>
                                <w:sz w:val="17"/>
                                <w:szCs w:val="17"/>
                              </w:rPr>
                              <w:t>:</w:t>
                            </w:r>
                            <w:r w:rsidR="007C0A97" w:rsidRPr="00C741EE">
                              <w:rPr>
                                <w:sz w:val="17"/>
                                <w:szCs w:val="17"/>
                              </w:rPr>
                              <w:t>{Contraseña}</w:t>
                            </w:r>
                            <w:r w:rsidRPr="00C741EE">
                              <w:rPr>
                                <w:sz w:val="17"/>
                                <w:szCs w:val="17"/>
                              </w:rPr>
                              <w:t>@</w:t>
                            </w:r>
                            <w:r w:rsidR="007C0A97" w:rsidRPr="00C741EE">
                              <w:rPr>
                                <w:sz w:val="17"/>
                                <w:szCs w:val="17"/>
                              </w:rPr>
                              <w:t>{</w:t>
                            </w:r>
                            <w:r w:rsidR="0014262C" w:rsidRPr="00C741EE">
                              <w:rPr>
                                <w:sz w:val="17"/>
                                <w:szCs w:val="17"/>
                              </w:rPr>
                              <w:t>Nombre_de_la_base_de_datos</w:t>
                            </w:r>
                            <w:r w:rsidR="00C741EE" w:rsidRPr="00C741EE">
                              <w:rPr>
                                <w:sz w:val="17"/>
                                <w:szCs w:val="17"/>
                              </w:rPr>
                              <w:t>_de_RDS</w:t>
                            </w:r>
                            <w:r w:rsidR="0014262C" w:rsidRPr="00C741EE">
                              <w:rPr>
                                <w:sz w:val="17"/>
                                <w:szCs w:val="17"/>
                              </w:rPr>
                              <w:t>}</w:t>
                            </w:r>
                            <w:r w:rsidRPr="00C741EE">
                              <w:rPr>
                                <w:sz w:val="17"/>
                                <w:szCs w:val="17"/>
                              </w:rPr>
                              <w:t>:3306/apartment4v?serverVersion=8.0.39&amp;charset=utf8mb4"</w:t>
                            </w:r>
                          </w:p>
                          <w:p w14:paraId="74E19296" w14:textId="2DDBC40A" w:rsidR="000951AB" w:rsidRPr="00C741EE" w:rsidRDefault="000951AB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988A6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55.7pt;width:572.4pt;height:22.2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" filled="f" stroked="f">
                <v:textbox>
                  <w:txbxContent>
                    <w:p w14:paraId="37E471FB" w14:textId="5479ABE8" w:rsidR="00E009B2" w:rsidRPr="00C741EE" w:rsidRDefault="00E009B2" w:rsidP="00E009B2">
                      <w:pPr>
                        <w:rPr>
                          <w:sz w:val="17"/>
                          <w:szCs w:val="17"/>
                        </w:rPr>
                      </w:pPr>
                      <w:r w:rsidRPr="00C741EE">
                        <w:rPr>
                          <w:sz w:val="17"/>
                          <w:szCs w:val="17"/>
                        </w:rPr>
                        <w:t>DATABASE_URL="mysql://</w:t>
                      </w:r>
                      <w:r w:rsidRPr="00C741EE">
                        <w:rPr>
                          <w:sz w:val="17"/>
                          <w:szCs w:val="17"/>
                        </w:rPr>
                        <w:t>{Usuario}</w:t>
                      </w:r>
                      <w:r w:rsidRPr="00C741EE">
                        <w:rPr>
                          <w:sz w:val="17"/>
                          <w:szCs w:val="17"/>
                        </w:rPr>
                        <w:t>:</w:t>
                      </w:r>
                      <w:r w:rsidR="007C0A97" w:rsidRPr="00C741EE">
                        <w:rPr>
                          <w:sz w:val="17"/>
                          <w:szCs w:val="17"/>
                        </w:rPr>
                        <w:t>{Contraseña}</w:t>
                      </w:r>
                      <w:r w:rsidRPr="00C741EE">
                        <w:rPr>
                          <w:sz w:val="17"/>
                          <w:szCs w:val="17"/>
                        </w:rPr>
                        <w:t>@</w:t>
                      </w:r>
                      <w:r w:rsidR="007C0A97" w:rsidRPr="00C741EE">
                        <w:rPr>
                          <w:sz w:val="17"/>
                          <w:szCs w:val="17"/>
                        </w:rPr>
                        <w:t>{</w:t>
                      </w:r>
                      <w:r w:rsidR="0014262C" w:rsidRPr="00C741EE">
                        <w:rPr>
                          <w:sz w:val="17"/>
                          <w:szCs w:val="17"/>
                        </w:rPr>
                        <w:t>Nombre_de_la_base_de_datos</w:t>
                      </w:r>
                      <w:r w:rsidR="00C741EE" w:rsidRPr="00C741EE">
                        <w:rPr>
                          <w:sz w:val="17"/>
                          <w:szCs w:val="17"/>
                        </w:rPr>
                        <w:t>_de_RDS</w:t>
                      </w:r>
                      <w:r w:rsidR="0014262C" w:rsidRPr="00C741EE">
                        <w:rPr>
                          <w:sz w:val="17"/>
                          <w:szCs w:val="17"/>
                        </w:rPr>
                        <w:t>}</w:t>
                      </w:r>
                      <w:r w:rsidRPr="00C741EE">
                        <w:rPr>
                          <w:sz w:val="17"/>
                          <w:szCs w:val="17"/>
                        </w:rPr>
                        <w:t>:3306/apartment4v?serverVersion=8.0.39&amp;charset=utf8mb4"</w:t>
                      </w:r>
                    </w:p>
                    <w:p w14:paraId="74E19296" w14:textId="2DDBC40A" w:rsidR="000951AB" w:rsidRPr="00C741EE" w:rsidRDefault="000951AB">
                      <w:pPr>
                        <w:rPr>
                          <w:sz w:val="17"/>
                          <w:szCs w:val="17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951AB" w:rsidRPr="000951AB">
        <w:drawing>
          <wp:anchor distT="0" distB="0" distL="114300" distR="114300" simplePos="0" relativeHeight="251658240" behindDoc="0" locked="0" layoutInCell="1" allowOverlap="1" wp14:anchorId="1C681D74" wp14:editId="2035E6A9">
            <wp:simplePos x="0" y="0"/>
            <wp:positionH relativeFrom="margin">
              <wp:align>center</wp:align>
            </wp:positionH>
            <wp:positionV relativeFrom="paragraph">
              <wp:posOffset>585470</wp:posOffset>
            </wp:positionV>
            <wp:extent cx="7298412" cy="135247"/>
            <wp:effectExtent l="0" t="0" r="0" b="0"/>
            <wp:wrapTopAndBottom/>
            <wp:docPr id="2405199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1993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8412" cy="135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5A63">
        <w:t xml:space="preserve">Lo siguiente es elegir el tipo de plataforma donde diremos que es </w:t>
      </w:r>
      <w:r w:rsidR="000874BC">
        <w:t xml:space="preserve">Docker. También pondremos que queremos cargar </w:t>
      </w:r>
      <w:r w:rsidR="00A8304A">
        <w:t xml:space="preserve">nuestro código </w:t>
      </w:r>
      <w:r w:rsidR="00BA7DB5">
        <w:t xml:space="preserve">(un zip de la carpeta backend) </w:t>
      </w:r>
      <w:r w:rsidR="00A8304A">
        <w:t xml:space="preserve">desde un archivo local. </w:t>
      </w:r>
      <w:r w:rsidR="00096D47">
        <w:t>Pero antes de subirlo hay que modificar el archivo .env</w:t>
      </w:r>
      <w:r w:rsidR="000951AB">
        <w:t xml:space="preserve"> en esta línea:</w:t>
      </w:r>
    </w:p>
    <w:p w14:paraId="184BD935" w14:textId="1B4AC0BA" w:rsidR="003F5A63" w:rsidRDefault="00A8304A" w:rsidP="001433FD">
      <w:r>
        <w:t xml:space="preserve">La versión </w:t>
      </w:r>
      <w:r w:rsidR="00407FD6">
        <w:t xml:space="preserve">no es importante </w:t>
      </w:r>
      <w:r w:rsidR="000638FA">
        <w:t>ponerla,</w:t>
      </w:r>
      <w:r w:rsidR="00407FD6">
        <w:t xml:space="preserve"> pero es obligatoria</w:t>
      </w:r>
      <w:r w:rsidR="001C404A">
        <w:t xml:space="preserve"> por lo que pondremos por </w:t>
      </w:r>
      <w:r w:rsidR="000638FA">
        <w:t>ejemplo 1.0</w:t>
      </w:r>
    </w:p>
    <w:p w14:paraId="7B4105BA" w14:textId="171C0E39" w:rsidR="000638FA" w:rsidRDefault="000638FA" w:rsidP="001433FD">
      <w:r w:rsidRPr="000638FA">
        <w:drawing>
          <wp:inline distT="0" distB="0" distL="0" distR="0" wp14:anchorId="2A5A4F17" wp14:editId="31F64634">
            <wp:extent cx="5731510" cy="3081020"/>
            <wp:effectExtent l="0" t="0" r="2540" b="5080"/>
            <wp:docPr id="112307037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70373" name="Imagen 1" descr="Una captura de pantalla de una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C4C8" w14:textId="77777777" w:rsidR="00962C85" w:rsidRDefault="00962C85" w:rsidP="001433FD"/>
    <w:p w14:paraId="3C617F2C" w14:textId="77777777" w:rsidR="00962C85" w:rsidRDefault="00962C85" w:rsidP="001433FD"/>
    <w:p w14:paraId="789CF0F5" w14:textId="243C8C2E" w:rsidR="00962C85" w:rsidRDefault="00962C85" w:rsidP="001433FD">
      <w:r>
        <w:lastRenderedPageBreak/>
        <w:t>Ahora iremos al siguiente paso donde asignaremos roles y las claves del AWS</w:t>
      </w:r>
      <w:r w:rsidR="00265B0D">
        <w:t>. Elegiremos el rol “LabRole” y el perfil de instancia “LabInstanceProfile”</w:t>
      </w:r>
      <w:r w:rsidR="00690D0A">
        <w:t xml:space="preserve">, por </w:t>
      </w:r>
      <w:r w:rsidR="005F1963">
        <w:t>último,</w:t>
      </w:r>
      <w:r w:rsidR="00690D0A">
        <w:t xml:space="preserve"> </w:t>
      </w:r>
      <w:r w:rsidR="000F4076">
        <w:t>seleccionaremos</w:t>
      </w:r>
      <w:r w:rsidR="00690D0A">
        <w:t xml:space="preserve"> el par de claves que queramos utilizar para </w:t>
      </w:r>
      <w:r w:rsidR="000F4076">
        <w:t>conectarnos</w:t>
      </w:r>
      <w:r w:rsidR="00690D0A">
        <w:t xml:space="preserve"> a la instancia.</w:t>
      </w:r>
    </w:p>
    <w:p w14:paraId="1AF33DF1" w14:textId="243C89A5" w:rsidR="000F4076" w:rsidRDefault="000F4076" w:rsidP="001433FD">
      <w:r w:rsidRPr="000F4076">
        <w:drawing>
          <wp:inline distT="0" distB="0" distL="0" distR="0" wp14:anchorId="4179441A" wp14:editId="7658094B">
            <wp:extent cx="5731510" cy="3081020"/>
            <wp:effectExtent l="0" t="0" r="2540" b="5080"/>
            <wp:docPr id="443995685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95685" name="Imagen 1" descr="Una captura de pantalla de una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6DF0" w14:textId="43C93642" w:rsidR="000F4076" w:rsidRDefault="000F4076" w:rsidP="001433FD">
      <w:r>
        <w:t>Y ya podremos ir a</w:t>
      </w:r>
      <w:r w:rsidR="00207208">
        <w:t xml:space="preserve"> revisión para terminar la configuración y empiece a crearse la instancia de EBS (este proceso puede tardar varios minutos).</w:t>
      </w:r>
    </w:p>
    <w:p w14:paraId="6C0807F8" w14:textId="1450F105" w:rsidR="00D31708" w:rsidRDefault="00EC6C24" w:rsidP="001433FD">
      <w:r>
        <w:br w:type="page"/>
      </w:r>
    </w:p>
    <w:p w14:paraId="65369ABC" w14:textId="695DB37E" w:rsidR="00D31708" w:rsidRDefault="00D31708" w:rsidP="00D31708">
      <w:pPr>
        <w:pStyle w:val="Ttulo2"/>
      </w:pPr>
      <w:r>
        <w:lastRenderedPageBreak/>
        <w:t>Crear frontend</w:t>
      </w:r>
    </w:p>
    <w:p w14:paraId="6CF5ADF8" w14:textId="0182890F" w:rsidR="00B076BF" w:rsidRDefault="00BA7DB5" w:rsidP="00BA7DB5">
      <w:r>
        <w:t>Para finalizar crearemos el frontend</w:t>
      </w:r>
      <w:r w:rsidR="005944E8">
        <w:t xml:space="preserve">. Para ello </w:t>
      </w:r>
      <w:r w:rsidR="00BC3C3D">
        <w:t xml:space="preserve">hay que modificar el archivo </w:t>
      </w:r>
      <w:r w:rsidR="00B076BF">
        <w:t xml:space="preserve">main. Buscaremos la </w:t>
      </w:r>
      <w:r w:rsidR="004F3759">
        <w:t xml:space="preserve">líneas que contengan </w:t>
      </w:r>
      <w:r w:rsidR="00EC6C24">
        <w:t>“</w:t>
      </w:r>
      <w:r w:rsidR="004F3759" w:rsidRPr="00EC6C24">
        <w:t>http://webebs-back-env.eba-u3ydyrk5.us-east-1.elasticbeanstalk.com</w:t>
      </w:r>
      <w:r w:rsidR="00EC6C24">
        <w:t>”</w:t>
      </w:r>
      <w:r w:rsidR="004F3759">
        <w:t xml:space="preserve"> y las sustituyes con el nombre de dominio de la instancia de EBS del backend</w:t>
      </w:r>
      <w:r w:rsidR="00EC6C24">
        <w:t>.</w:t>
      </w:r>
    </w:p>
    <w:p w14:paraId="6D29F0E6" w14:textId="72289895" w:rsidR="00EC6C24" w:rsidRDefault="00EC6C24" w:rsidP="00BA7DB5">
      <w:r>
        <w:t xml:space="preserve">Por </w:t>
      </w:r>
      <w:r w:rsidR="005F1963">
        <w:t>último,</w:t>
      </w:r>
      <w:r>
        <w:t xml:space="preserve"> es volver a seguir los pasos de creación de la instancia de EBS </w:t>
      </w:r>
      <w:r w:rsidR="00BA6EB3">
        <w:t xml:space="preserve">del </w:t>
      </w:r>
      <w:r w:rsidR="005F1963">
        <w:t>backend,</w:t>
      </w:r>
      <w:r w:rsidR="00BA6EB3">
        <w:t xml:space="preserve"> pero cambiándole el nombre y subiendo el código del frontend.</w:t>
      </w:r>
    </w:p>
    <w:p w14:paraId="0E98C543" w14:textId="12C8C671" w:rsidR="00BA6EB3" w:rsidRDefault="00BA6EB3" w:rsidP="00BA7DB5">
      <w:r>
        <w:t xml:space="preserve">Una vez hecho esto </w:t>
      </w:r>
      <w:r w:rsidR="00AA468B">
        <w:t xml:space="preserve">la pagina web ya esta lista por lo que si te conectas al nombre de la instancia de EBS del frontend te saldrá la </w:t>
      </w:r>
      <w:r w:rsidR="005F1963">
        <w:t>página</w:t>
      </w:r>
      <w:r w:rsidR="00AA468B">
        <w:t xml:space="preserve"> web</w:t>
      </w:r>
    </w:p>
    <w:p w14:paraId="60FC5B7F" w14:textId="4A3162D9" w:rsidR="004D119A" w:rsidRPr="00BA7DB5" w:rsidRDefault="004D119A" w:rsidP="00BA7DB5">
      <w:r w:rsidRPr="004D119A">
        <w:drawing>
          <wp:inline distT="0" distB="0" distL="0" distR="0" wp14:anchorId="63A9F6B9" wp14:editId="42B88D07">
            <wp:extent cx="5731510" cy="3081020"/>
            <wp:effectExtent l="0" t="0" r="2540" b="5080"/>
            <wp:docPr id="227467087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67087" name="Imagen 1" descr="Interfaz de usuario gráfica, Sitio web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119A" w:rsidRPr="00BA7DB5" w:rsidSect="0037362E">
      <w:headerReference w:type="default" r:id="rId21"/>
      <w:footerReference w:type="default" r:id="rId22"/>
      <w:pgSz w:w="11906" w:h="16838"/>
      <w:pgMar w:top="1440" w:right="1440" w:bottom="1135" w:left="1440" w:header="720" w:footer="25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ABA1A7" w14:textId="77777777" w:rsidR="00531054" w:rsidRDefault="00531054" w:rsidP="00FA2EEA">
      <w:pPr>
        <w:spacing w:after="0" w:line="240" w:lineRule="auto"/>
      </w:pPr>
      <w:r>
        <w:separator/>
      </w:r>
    </w:p>
  </w:endnote>
  <w:endnote w:type="continuationSeparator" w:id="0">
    <w:p w14:paraId="5973A4E6" w14:textId="77777777" w:rsidR="00531054" w:rsidRDefault="00531054" w:rsidP="00FA2EEA">
      <w:pPr>
        <w:spacing w:after="0" w:line="240" w:lineRule="auto"/>
      </w:pPr>
      <w:r>
        <w:continuationSeparator/>
      </w:r>
    </w:p>
  </w:endnote>
  <w:endnote w:type="continuationNotice" w:id="1">
    <w:p w14:paraId="7BC7479D" w14:textId="77777777" w:rsidR="00531054" w:rsidRDefault="0053105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22618690"/>
      <w:docPartObj>
        <w:docPartGallery w:val="Page Numbers (Bottom of Page)"/>
        <w:docPartUnique/>
      </w:docPartObj>
    </w:sdtPr>
    <w:sdtEndPr>
      <w:rPr>
        <w:rStyle w:val="PiedepaginaCar"/>
        <w:rFonts w:ascii="Comic Sans MS" w:hAnsi="Comic Sans MS"/>
      </w:rPr>
    </w:sdtEndPr>
    <w:sdtContent>
      <w:p w14:paraId="0D7A4895" w14:textId="77777777" w:rsidR="00D119E3" w:rsidRPr="00D119E3" w:rsidRDefault="00D119E3" w:rsidP="0037362E">
        <w:pPr>
          <w:pStyle w:val="Piedepgina"/>
          <w:pBdr>
            <w:top w:val="double" w:sz="12" w:space="1" w:color="92D050"/>
          </w:pBdr>
          <w:jc w:val="right"/>
          <w:rPr>
            <w:rStyle w:val="PiedepaginaCar"/>
          </w:rPr>
        </w:pPr>
        <w:r w:rsidRPr="00D119E3">
          <w:rPr>
            <w:rStyle w:val="PiedepaginaCar"/>
          </w:rPr>
          <w:fldChar w:fldCharType="begin"/>
        </w:r>
        <w:r w:rsidRPr="00D119E3">
          <w:rPr>
            <w:rStyle w:val="PiedepaginaCar"/>
          </w:rPr>
          <w:instrText>PAGE   \* MERGEFORMAT</w:instrText>
        </w:r>
        <w:r w:rsidRPr="00D119E3">
          <w:rPr>
            <w:rStyle w:val="PiedepaginaCar"/>
          </w:rPr>
          <w:fldChar w:fldCharType="separate"/>
        </w:r>
        <w:r w:rsidRPr="00D119E3">
          <w:rPr>
            <w:rStyle w:val="PiedepaginaCar"/>
          </w:rPr>
          <w:t>2</w:t>
        </w:r>
        <w:r w:rsidRPr="00D119E3">
          <w:rPr>
            <w:rStyle w:val="PiedepaginaCa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33B6CA" w14:textId="77777777" w:rsidR="00531054" w:rsidRDefault="00531054" w:rsidP="00FA2EEA">
      <w:pPr>
        <w:spacing w:after="0" w:line="240" w:lineRule="auto"/>
      </w:pPr>
      <w:r>
        <w:separator/>
      </w:r>
    </w:p>
  </w:footnote>
  <w:footnote w:type="continuationSeparator" w:id="0">
    <w:p w14:paraId="0C7403D5" w14:textId="77777777" w:rsidR="00531054" w:rsidRDefault="00531054" w:rsidP="00FA2EEA">
      <w:pPr>
        <w:spacing w:after="0" w:line="240" w:lineRule="auto"/>
      </w:pPr>
      <w:r>
        <w:continuationSeparator/>
      </w:r>
    </w:p>
  </w:footnote>
  <w:footnote w:type="continuationNotice" w:id="1">
    <w:p w14:paraId="4269B826" w14:textId="77777777" w:rsidR="00531054" w:rsidRDefault="0053105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51CE71" w14:textId="77777777" w:rsidR="00FA2EEA" w:rsidRDefault="00E46211" w:rsidP="0037362E">
    <w:pPr>
      <w:pStyle w:val="Encabezado"/>
      <w:pBdr>
        <w:bottom w:val="double" w:sz="12" w:space="1" w:color="92D050"/>
      </w:pBdr>
      <w:tabs>
        <w:tab w:val="clear" w:pos="4252"/>
        <w:tab w:val="clear" w:pos="8504"/>
        <w:tab w:val="left" w:pos="3156"/>
        <w:tab w:val="right" w:pos="9026"/>
      </w:tabs>
    </w:pPr>
    <w:r>
      <w:t>Izan Ventura</w:t>
    </w:r>
    <w:r w:rsidR="00D119E3">
      <w:tab/>
    </w:r>
    <w:r w:rsidR="0037362E">
      <w:tab/>
    </w:r>
    <w:r w:rsidR="00F56451">
      <w:t>2</w:t>
    </w:r>
    <w:r w:rsidR="00D119E3">
      <w:t xml:space="preserve"> ASIR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4B7B"/>
    <w:rsid w:val="00011F8E"/>
    <w:rsid w:val="000638FA"/>
    <w:rsid w:val="00083529"/>
    <w:rsid w:val="000874BC"/>
    <w:rsid w:val="000951AB"/>
    <w:rsid w:val="00096D47"/>
    <w:rsid w:val="00097B14"/>
    <w:rsid w:val="000C6D0D"/>
    <w:rsid w:val="000F4076"/>
    <w:rsid w:val="0014262C"/>
    <w:rsid w:val="001433FD"/>
    <w:rsid w:val="001569F9"/>
    <w:rsid w:val="00161B6D"/>
    <w:rsid w:val="001A1ED6"/>
    <w:rsid w:val="001B0D6D"/>
    <w:rsid w:val="001C404A"/>
    <w:rsid w:val="00207208"/>
    <w:rsid w:val="00211A29"/>
    <w:rsid w:val="00243643"/>
    <w:rsid w:val="00265B0D"/>
    <w:rsid w:val="00291F12"/>
    <w:rsid w:val="002D400E"/>
    <w:rsid w:val="002D4B7B"/>
    <w:rsid w:val="0032753C"/>
    <w:rsid w:val="003453E8"/>
    <w:rsid w:val="003523EB"/>
    <w:rsid w:val="0036144F"/>
    <w:rsid w:val="003721ED"/>
    <w:rsid w:val="0037362E"/>
    <w:rsid w:val="003A413A"/>
    <w:rsid w:val="003C4582"/>
    <w:rsid w:val="003F5A63"/>
    <w:rsid w:val="00407FD6"/>
    <w:rsid w:val="004C0270"/>
    <w:rsid w:val="004D119A"/>
    <w:rsid w:val="004F3759"/>
    <w:rsid w:val="00512B49"/>
    <w:rsid w:val="005264DA"/>
    <w:rsid w:val="00531054"/>
    <w:rsid w:val="00584ACE"/>
    <w:rsid w:val="00587F1B"/>
    <w:rsid w:val="005944E8"/>
    <w:rsid w:val="005B1B4B"/>
    <w:rsid w:val="005D6EE4"/>
    <w:rsid w:val="005F1963"/>
    <w:rsid w:val="00690D0A"/>
    <w:rsid w:val="00696C3F"/>
    <w:rsid w:val="0071416D"/>
    <w:rsid w:val="007902CD"/>
    <w:rsid w:val="007B60E0"/>
    <w:rsid w:val="007C0A97"/>
    <w:rsid w:val="007C7C1B"/>
    <w:rsid w:val="008D5AF2"/>
    <w:rsid w:val="00940280"/>
    <w:rsid w:val="00942962"/>
    <w:rsid w:val="00955E08"/>
    <w:rsid w:val="00962C85"/>
    <w:rsid w:val="00962CBB"/>
    <w:rsid w:val="00966191"/>
    <w:rsid w:val="00997689"/>
    <w:rsid w:val="00A8304A"/>
    <w:rsid w:val="00A84DBD"/>
    <w:rsid w:val="00AA468B"/>
    <w:rsid w:val="00AD44B5"/>
    <w:rsid w:val="00B0000A"/>
    <w:rsid w:val="00B076BF"/>
    <w:rsid w:val="00B16632"/>
    <w:rsid w:val="00B9252D"/>
    <w:rsid w:val="00BA6EB3"/>
    <w:rsid w:val="00BA7DB5"/>
    <w:rsid w:val="00BC3C3D"/>
    <w:rsid w:val="00C229D6"/>
    <w:rsid w:val="00C33853"/>
    <w:rsid w:val="00C64F9B"/>
    <w:rsid w:val="00C741EE"/>
    <w:rsid w:val="00CD2DDB"/>
    <w:rsid w:val="00CE1BCC"/>
    <w:rsid w:val="00D119E3"/>
    <w:rsid w:val="00D25334"/>
    <w:rsid w:val="00D31708"/>
    <w:rsid w:val="00D917D9"/>
    <w:rsid w:val="00DD1ADB"/>
    <w:rsid w:val="00E009B2"/>
    <w:rsid w:val="00E3120E"/>
    <w:rsid w:val="00E46211"/>
    <w:rsid w:val="00EA7009"/>
    <w:rsid w:val="00EC6C24"/>
    <w:rsid w:val="00EF0E6F"/>
    <w:rsid w:val="00F24E71"/>
    <w:rsid w:val="00F51D88"/>
    <w:rsid w:val="00F56451"/>
    <w:rsid w:val="00FA2EEA"/>
    <w:rsid w:val="00FC7F14"/>
    <w:rsid w:val="4D249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05357B"/>
  <w15:chartTrackingRefBased/>
  <w15:docId w15:val="{F753CFF5-684F-4B1D-8132-7D9FCFBEB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19E3"/>
  </w:style>
  <w:style w:type="paragraph" w:styleId="Ttulo1">
    <w:name w:val="heading 1"/>
    <w:basedOn w:val="Normal"/>
    <w:next w:val="Normal"/>
    <w:link w:val="Ttulo1Car"/>
    <w:uiPriority w:val="9"/>
    <w:qFormat/>
    <w:rsid w:val="00D119E3"/>
    <w:pPr>
      <w:keepNext/>
      <w:keepLines/>
      <w:spacing w:before="120" w:after="0"/>
      <w:jc w:val="center"/>
      <w:outlineLvl w:val="0"/>
    </w:pPr>
    <w:rPr>
      <w:rFonts w:ascii="Agency FB" w:eastAsiaTheme="majorEastAsia" w:hAnsi="Agency FB" w:cstheme="majorBidi"/>
      <w:b/>
      <w:color w:val="ED7D31" w:themeColor="accent2"/>
      <w:sz w:val="9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119E3"/>
    <w:pPr>
      <w:keepNext/>
      <w:keepLines/>
      <w:spacing w:before="40" w:after="120"/>
      <w:outlineLvl w:val="1"/>
    </w:pPr>
    <w:rPr>
      <w:rFonts w:ascii="Berlin Sans FB Demi" w:eastAsiaTheme="majorEastAsia" w:hAnsi="Berlin Sans FB Demi" w:cstheme="majorBidi"/>
      <w:b/>
      <w:color w:val="538135" w:themeColor="accent6" w:themeShade="BF"/>
      <w:sz w:val="4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B1B4B"/>
    <w:pPr>
      <w:tabs>
        <w:tab w:val="left" w:pos="2748"/>
      </w:tabs>
      <w:outlineLvl w:val="2"/>
    </w:pPr>
    <w:rPr>
      <w:rFonts w:eastAsiaTheme="majorEastAsia" w:cstheme="minorHAnsi"/>
      <w:b/>
      <w:bCs/>
      <w:color w:val="00B050"/>
      <w:sz w:val="28"/>
      <w:szCs w:val="28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A2E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A2EEA"/>
  </w:style>
  <w:style w:type="paragraph" w:styleId="Piedepgina">
    <w:name w:val="footer"/>
    <w:basedOn w:val="Normal"/>
    <w:link w:val="PiedepginaCar"/>
    <w:uiPriority w:val="99"/>
    <w:unhideWhenUsed/>
    <w:rsid w:val="00FA2E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A2EEA"/>
  </w:style>
  <w:style w:type="character" w:customStyle="1" w:styleId="Ttulo1Car">
    <w:name w:val="Título 1 Car"/>
    <w:basedOn w:val="Fuentedeprrafopredeter"/>
    <w:link w:val="Ttulo1"/>
    <w:uiPriority w:val="9"/>
    <w:rsid w:val="00D119E3"/>
    <w:rPr>
      <w:rFonts w:ascii="Agency FB" w:eastAsiaTheme="majorEastAsia" w:hAnsi="Agency FB" w:cstheme="majorBidi"/>
      <w:b/>
      <w:color w:val="ED7D31" w:themeColor="accent2"/>
      <w:sz w:val="9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119E3"/>
    <w:rPr>
      <w:rFonts w:ascii="Berlin Sans FB Demi" w:eastAsiaTheme="majorEastAsia" w:hAnsi="Berlin Sans FB Demi" w:cstheme="majorBidi"/>
      <w:b/>
      <w:color w:val="538135" w:themeColor="accent6" w:themeShade="BF"/>
      <w:sz w:val="40"/>
      <w:szCs w:val="26"/>
    </w:rPr>
  </w:style>
  <w:style w:type="paragraph" w:customStyle="1" w:styleId="Piedepagina">
    <w:name w:val="Pie de pagina"/>
    <w:basedOn w:val="Piedepgina"/>
    <w:link w:val="PiedepaginaCar"/>
    <w:rsid w:val="00D119E3"/>
    <w:pPr>
      <w:jc w:val="right"/>
    </w:pPr>
    <w:rPr>
      <w:rFonts w:ascii="Comic Sans MS" w:hAnsi="Comic Sans MS"/>
    </w:rPr>
  </w:style>
  <w:style w:type="character" w:customStyle="1" w:styleId="PiedepaginaCar">
    <w:name w:val="Pie de pagina Car"/>
    <w:basedOn w:val="PiedepginaCar"/>
    <w:link w:val="Piedepagina"/>
    <w:rsid w:val="00D119E3"/>
    <w:rPr>
      <w:rFonts w:ascii="Comic Sans MS" w:hAnsi="Comic Sans MS"/>
    </w:rPr>
  </w:style>
  <w:style w:type="character" w:customStyle="1" w:styleId="Ttulo3Car">
    <w:name w:val="Título 3 Car"/>
    <w:basedOn w:val="Fuentedeprrafopredeter"/>
    <w:link w:val="Ttulo3"/>
    <w:uiPriority w:val="9"/>
    <w:rsid w:val="005B1B4B"/>
    <w:rPr>
      <w:rFonts w:eastAsiaTheme="majorEastAsia" w:cstheme="minorHAnsi"/>
      <w:b/>
      <w:bCs/>
      <w:color w:val="00B050"/>
      <w:sz w:val="28"/>
      <w:szCs w:val="28"/>
      <w14:ligatures w14:val="standardContextual"/>
    </w:rPr>
  </w:style>
  <w:style w:type="character" w:styleId="Hipervnculo">
    <w:name w:val="Hyperlink"/>
    <w:basedOn w:val="Fuentedeprrafopredeter"/>
    <w:uiPriority w:val="99"/>
    <w:unhideWhenUsed/>
    <w:rsid w:val="004F375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F37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69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1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8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61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1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2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zanv\OneDrive\Escritorio\2%20ASIR\Plantilla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A53198-2784-4175-B84D-A6F341CF51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Plantilla.dotx</Template>
  <TotalTime>51</TotalTime>
  <Pages>8</Pages>
  <Words>457</Words>
  <Characters>2515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Izan ventura valerio</dc:creator>
  <cp:keywords/>
  <dc:description/>
  <cp:lastModifiedBy>Izan ventura valerio</cp:lastModifiedBy>
  <cp:revision>63</cp:revision>
  <dcterms:created xsi:type="dcterms:W3CDTF">2025-02-06T18:50:00Z</dcterms:created>
  <dcterms:modified xsi:type="dcterms:W3CDTF">2025-02-06T19:41:00Z</dcterms:modified>
</cp:coreProperties>
</file>